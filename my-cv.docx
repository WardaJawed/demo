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146" w:type="pct"/>
        <w:jc w:val="center"/>
        <w:tblLook w:val="0480" w:firstRow="0" w:lastRow="0" w:firstColumn="1" w:lastColumn="0" w:noHBand="0" w:noVBand="1"/>
      </w:tblPr>
      <w:tblGrid>
        <w:gridCol w:w="288"/>
        <w:gridCol w:w="5264"/>
        <w:gridCol w:w="288"/>
        <w:gridCol w:w="475"/>
        <w:gridCol w:w="288"/>
        <w:gridCol w:w="3288"/>
        <w:gridCol w:w="288"/>
      </w:tblGrid>
      <w:tr w:rsidR="002E4AFC" w:rsidRPr="002E4AFC" w:rsidTr="00021FD6">
        <w:trPr>
          <w:gridAfter w:val="1"/>
          <w:wAfter w:w="288" w:type="dxa"/>
          <w:trHeight w:val="2178"/>
          <w:jc w:val="center"/>
        </w:trPr>
        <w:tc>
          <w:tcPr>
            <w:tcW w:w="6314" w:type="dxa"/>
            <w:gridSpan w:val="4"/>
          </w:tcPr>
          <w:p w:rsidR="002E4AFC" w:rsidRPr="002E4AFC" w:rsidRDefault="00021FD6" w:rsidP="002E4AFC">
            <w:pPr>
              <w:pStyle w:val="Title"/>
            </w:pPr>
            <w:r>
              <w:t>Huzaifa Ahmed</w:t>
            </w:r>
            <w:r w:rsidR="002E4AFC" w:rsidRPr="002E4AFC">
              <w:br/>
            </w:r>
            <w:r>
              <w:t>Rais Ahmed</w:t>
            </w:r>
          </w:p>
        </w:tc>
        <w:tc>
          <w:tcPr>
            <w:tcW w:w="3576" w:type="dxa"/>
            <w:gridSpan w:val="2"/>
            <w:vMerge w:val="restart"/>
            <w:vAlign w:val="bottom"/>
          </w:tcPr>
          <w:p w:rsidR="002E4AFC" w:rsidRPr="002E4AFC" w:rsidRDefault="002E4AFC" w:rsidP="002E4A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466F42" wp14:editId="27270401">
                  <wp:extent cx="1562100" cy="1562100"/>
                  <wp:effectExtent l="57150" t="57150" r="57150" b="57150"/>
                  <wp:docPr id="10" name="Picture 19" descr="Photo. Headsho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AFC" w:rsidRPr="002E4AFC" w:rsidTr="00021FD6">
        <w:trPr>
          <w:gridAfter w:val="1"/>
          <w:wAfter w:w="288" w:type="dxa"/>
          <w:trHeight w:val="1262"/>
          <w:jc w:val="center"/>
        </w:trPr>
        <w:tc>
          <w:tcPr>
            <w:tcW w:w="5551" w:type="dxa"/>
            <w:gridSpan w:val="2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  <w:bookmarkStart w:id="0" w:name="_GoBack"/>
            <w:bookmarkEnd w:id="0"/>
          </w:p>
        </w:tc>
        <w:tc>
          <w:tcPr>
            <w:tcW w:w="763" w:type="dxa"/>
            <w:gridSpan w:val="2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3576" w:type="dxa"/>
            <w:gridSpan w:val="2"/>
            <w:vMerge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6E23B3" w:rsidRPr="002E4AFC" w:rsidTr="00021FD6">
        <w:trPr>
          <w:gridBefore w:val="1"/>
          <w:wBefore w:w="288" w:type="dxa"/>
          <w:trHeight w:val="982"/>
          <w:jc w:val="center"/>
        </w:trPr>
        <w:tc>
          <w:tcPr>
            <w:tcW w:w="5551" w:type="dxa"/>
            <w:gridSpan w:val="2"/>
            <w:vMerge w:val="restart"/>
          </w:tcPr>
          <w:p w:rsidR="006E23B3" w:rsidRDefault="006E23B3" w:rsidP="006E23B3">
            <w:pPr>
              <w:pStyle w:val="Heading2"/>
            </w:pPr>
            <w:r w:rsidRPr="000F7D04">
              <w:t>Experience</w:t>
            </w:r>
          </w:p>
          <w:p w:rsidR="006E23B3" w:rsidRPr="00021FD6" w:rsidRDefault="00021FD6" w:rsidP="00021FD6">
            <w:pPr>
              <w:pStyle w:val="Dates"/>
              <w:numPr>
                <w:ilvl w:val="0"/>
                <w:numId w:val="25"/>
              </w:numPr>
              <w:rPr>
                <w:sz w:val="22"/>
                <w:szCs w:val="24"/>
              </w:rPr>
            </w:pPr>
            <w:r w:rsidRPr="00021FD6">
              <w:rPr>
                <w:sz w:val="22"/>
                <w:szCs w:val="24"/>
              </w:rPr>
              <w:t>Fresh</w:t>
            </w:r>
          </w:p>
          <w:p w:rsidR="006E23B3" w:rsidRDefault="006E23B3" w:rsidP="006E23B3"/>
          <w:p w:rsidR="006E23B3" w:rsidRDefault="006E23B3" w:rsidP="006E23B3">
            <w:pPr>
              <w:pStyle w:val="Heading2"/>
            </w:pPr>
            <w:r w:rsidRPr="000F7D04">
              <w:t>Education</w:t>
            </w:r>
          </w:p>
          <w:p w:rsidR="006E23B3" w:rsidRDefault="00021FD6" w:rsidP="006E23B3">
            <w:pPr>
              <w:pStyle w:val="ListBullet"/>
              <w:numPr>
                <w:ilvl w:val="0"/>
                <w:numId w:val="23"/>
              </w:numPr>
            </w:pPr>
            <w:r>
              <w:t>Continue Matric Class</w:t>
            </w:r>
          </w:p>
          <w:p w:rsidR="006E23B3" w:rsidRDefault="00021FD6" w:rsidP="006E23B3">
            <w:r>
              <w:t>The Smart School (North Nazimabad Campus I)</w:t>
            </w:r>
          </w:p>
          <w:p w:rsidR="006E23B3" w:rsidRDefault="006E23B3" w:rsidP="006E23B3"/>
          <w:p w:rsidR="006E23B3" w:rsidRDefault="00021FD6" w:rsidP="006E23B3">
            <w:pPr>
              <w:pStyle w:val="Heading2"/>
            </w:pPr>
            <w:r>
              <w:t>Skill</w:t>
            </w:r>
          </w:p>
          <w:p w:rsidR="006E23B3" w:rsidRPr="00021FD6" w:rsidRDefault="00021FD6" w:rsidP="00021FD6">
            <w:pPr>
              <w:pStyle w:val="ListParagraph"/>
              <w:numPr>
                <w:ilvl w:val="0"/>
                <w:numId w:val="25"/>
              </w:numPr>
            </w:pPr>
            <w:r w:rsidRPr="00021FD6">
              <w:t xml:space="preserve">Html </w:t>
            </w:r>
          </w:p>
          <w:p w:rsidR="00021FD6" w:rsidRPr="00021FD6" w:rsidRDefault="00021FD6" w:rsidP="00021FD6">
            <w:pPr>
              <w:pStyle w:val="ListParagraph"/>
              <w:numPr>
                <w:ilvl w:val="0"/>
                <w:numId w:val="25"/>
              </w:numPr>
            </w:pPr>
            <w:r w:rsidRPr="00021FD6">
              <w:t>Css</w:t>
            </w:r>
          </w:p>
          <w:p w:rsidR="00021FD6" w:rsidRPr="00021FD6" w:rsidRDefault="00021FD6" w:rsidP="00021FD6">
            <w:pPr>
              <w:pStyle w:val="ListParagraph"/>
              <w:numPr>
                <w:ilvl w:val="0"/>
                <w:numId w:val="25"/>
              </w:numPr>
            </w:pPr>
            <w:r w:rsidRPr="00021FD6">
              <w:t>Beginner Java Script</w:t>
            </w:r>
          </w:p>
          <w:p w:rsidR="006E23B3" w:rsidRDefault="006E23B3" w:rsidP="006E23B3"/>
          <w:p w:rsidR="006E23B3" w:rsidRDefault="006E23B3" w:rsidP="006E23B3">
            <w:pPr>
              <w:pStyle w:val="Heading2"/>
            </w:pPr>
          </w:p>
          <w:p w:rsidR="006E23B3" w:rsidRPr="00762F10" w:rsidRDefault="006E23B3" w:rsidP="006E23B3">
            <w:pPr>
              <w:ind w:right="-356"/>
            </w:pPr>
            <w:r w:rsidRPr="009360EC">
              <w:t>[Available upon request.]</w:t>
            </w:r>
          </w:p>
        </w:tc>
        <w:tc>
          <w:tcPr>
            <w:tcW w:w="763" w:type="dxa"/>
            <w:gridSpan w:val="2"/>
            <w:vMerge w:val="restart"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576" w:type="dxa"/>
            <w:gridSpan w:val="2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6E23B3" w:rsidRPr="002E4AFC" w:rsidTr="00021FD6">
        <w:trPr>
          <w:gridBefore w:val="1"/>
          <w:wBefore w:w="288" w:type="dxa"/>
          <w:trHeight w:val="605"/>
          <w:jc w:val="center"/>
        </w:trPr>
        <w:tc>
          <w:tcPr>
            <w:tcW w:w="5551" w:type="dxa"/>
            <w:gridSpan w:val="2"/>
            <w:vMerge/>
          </w:tcPr>
          <w:p w:rsidR="006E23B3" w:rsidRPr="002E4AFC" w:rsidRDefault="006E23B3" w:rsidP="00021FD6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763" w:type="dxa"/>
            <w:gridSpan w:val="2"/>
            <w:vMerge/>
          </w:tcPr>
          <w:p w:rsidR="006E23B3" w:rsidRPr="002E4AFC" w:rsidRDefault="006E23B3" w:rsidP="00021FD6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576" w:type="dxa"/>
            <w:gridSpan w:val="2"/>
          </w:tcPr>
          <w:p w:rsidR="006E23B3" w:rsidRPr="002E4AFC" w:rsidRDefault="006E23B3" w:rsidP="00021FD6">
            <w:pPr>
              <w:pStyle w:val="Heading2"/>
            </w:pPr>
            <w:r w:rsidRPr="002E4AFC">
              <w:t>Contact</w:t>
            </w:r>
          </w:p>
        </w:tc>
      </w:tr>
      <w:tr w:rsidR="006E23B3" w:rsidRPr="002E4AFC" w:rsidTr="00021FD6">
        <w:trPr>
          <w:gridBefore w:val="1"/>
          <w:wBefore w:w="288" w:type="dxa"/>
          <w:trHeight w:val="567"/>
          <w:jc w:val="center"/>
        </w:trPr>
        <w:tc>
          <w:tcPr>
            <w:tcW w:w="5551" w:type="dxa"/>
            <w:gridSpan w:val="2"/>
            <w:vMerge/>
          </w:tcPr>
          <w:p w:rsidR="006E23B3" w:rsidRPr="002E4AFC" w:rsidRDefault="006E23B3" w:rsidP="00021FD6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763" w:type="dxa"/>
            <w:gridSpan w:val="2"/>
            <w:vMerge/>
          </w:tcPr>
          <w:p w:rsidR="006E23B3" w:rsidRPr="002E4AFC" w:rsidRDefault="006E23B3" w:rsidP="00021FD6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576" w:type="dxa"/>
            <w:gridSpan w:val="2"/>
            <w:vAlign w:val="center"/>
          </w:tcPr>
          <w:p w:rsidR="006E23B3" w:rsidRPr="002E4AFC" w:rsidRDefault="006E23B3" w:rsidP="00021FD6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FBA723F" wp14:editId="3EBDCA9B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190F25" id="Shape" o:spid="_x0000_s1026" alt="GPS icon" style="position:absolute;margin-left:.65pt;margin-top:3.5pt;width:12.2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sdt>
              <w:sdtPr>
                <w:id w:val="1645700282"/>
                <w:placeholder>
                  <w:docPart w:val="18D046698DB845E4AB78C25DA63B8D5C"/>
                </w:placeholder>
                <w:temporary/>
                <w:showingPlcHdr/>
                <w15:appearance w15:val="hidden"/>
              </w:sdtPr>
              <w:sdtEndPr/>
              <w:sdtContent>
                <w:r w:rsidRPr="002E4AFC">
                  <w:t>[Your Address]</w:t>
                </w:r>
              </w:sdtContent>
            </w:sdt>
          </w:p>
          <w:p w:rsidR="006E23B3" w:rsidRPr="002E4AFC" w:rsidRDefault="00AD305F" w:rsidP="00021FD6">
            <w:pPr>
              <w:pStyle w:val="Information"/>
            </w:pPr>
            <w:sdt>
              <w:sdtPr>
                <w:id w:val="-798381348"/>
                <w:placeholder>
                  <w:docPart w:val="6E5B51923A1C4B1A8D4EA24DC33D106D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2E4AFC">
                  <w:t>[City, ST ZIP Code]</w:t>
                </w:r>
              </w:sdtContent>
            </w:sdt>
          </w:p>
        </w:tc>
      </w:tr>
      <w:tr w:rsidR="006E23B3" w:rsidRPr="002E4AFC" w:rsidTr="00021FD6">
        <w:trPr>
          <w:gridBefore w:val="1"/>
          <w:wBefore w:w="288" w:type="dxa"/>
          <w:trHeight w:val="567"/>
          <w:jc w:val="center"/>
        </w:trPr>
        <w:tc>
          <w:tcPr>
            <w:tcW w:w="5551" w:type="dxa"/>
            <w:gridSpan w:val="2"/>
            <w:vMerge/>
          </w:tcPr>
          <w:p w:rsidR="006E23B3" w:rsidRPr="002E4AFC" w:rsidRDefault="006E23B3" w:rsidP="00021FD6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763" w:type="dxa"/>
            <w:gridSpan w:val="2"/>
            <w:vMerge/>
          </w:tcPr>
          <w:p w:rsidR="006E23B3" w:rsidRPr="002E4AFC" w:rsidRDefault="006E23B3" w:rsidP="00021FD6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576" w:type="dxa"/>
            <w:gridSpan w:val="2"/>
            <w:vAlign w:val="center"/>
          </w:tcPr>
          <w:p w:rsidR="006E23B3" w:rsidRPr="002E4AFC" w:rsidRDefault="006E23B3" w:rsidP="00021FD6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2126F7B" wp14:editId="684B8CF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18076F" id="Shape" o:spid="_x0000_s1026" alt="Phone icon" style="position:absolute;margin-left:0;margin-top:-.95pt;width:1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D2cS6bcAAAABQEAAA8AAAAAAAAAAAAAAAAAAwYAAGRycy9kb3ducmV2LnhtbFBLBQYA&#10;AAAABAAEAPMAAAAM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021FD6">
              <w:t>03115522926</w:t>
            </w:r>
          </w:p>
        </w:tc>
      </w:tr>
      <w:tr w:rsidR="006E23B3" w:rsidRPr="002E4AFC" w:rsidTr="00021FD6">
        <w:trPr>
          <w:gridBefore w:val="1"/>
          <w:wBefore w:w="288" w:type="dxa"/>
          <w:trHeight w:val="567"/>
          <w:jc w:val="center"/>
        </w:trPr>
        <w:tc>
          <w:tcPr>
            <w:tcW w:w="5551" w:type="dxa"/>
            <w:gridSpan w:val="2"/>
            <w:vMerge/>
          </w:tcPr>
          <w:p w:rsidR="006E23B3" w:rsidRPr="002E4AFC" w:rsidRDefault="006E23B3" w:rsidP="00021FD6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763" w:type="dxa"/>
            <w:gridSpan w:val="2"/>
            <w:vMerge/>
          </w:tcPr>
          <w:p w:rsidR="006E23B3" w:rsidRPr="002E4AFC" w:rsidRDefault="006E23B3" w:rsidP="00021FD6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576" w:type="dxa"/>
            <w:gridSpan w:val="2"/>
            <w:vAlign w:val="center"/>
          </w:tcPr>
          <w:p w:rsidR="006E23B3" w:rsidRPr="002E4AFC" w:rsidRDefault="006E23B3" w:rsidP="00021FD6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56C8E71" wp14:editId="20A1584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1AE307" id="Shape" o:spid="_x0000_s1026" alt="email icon" style="position:absolute;margin-left:0;margin-top:-.05pt;width:13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021FD6">
              <w:t>huzaifaahmed9181@gmail.com</w:t>
            </w:r>
          </w:p>
        </w:tc>
      </w:tr>
      <w:tr w:rsidR="006E23B3" w:rsidRPr="002E4AFC" w:rsidTr="00021FD6">
        <w:trPr>
          <w:gridBefore w:val="1"/>
          <w:wBefore w:w="288" w:type="dxa"/>
          <w:trHeight w:val="567"/>
          <w:jc w:val="center"/>
        </w:trPr>
        <w:tc>
          <w:tcPr>
            <w:tcW w:w="5551" w:type="dxa"/>
            <w:gridSpan w:val="2"/>
            <w:vMerge/>
          </w:tcPr>
          <w:p w:rsidR="006E23B3" w:rsidRPr="002E4AFC" w:rsidRDefault="006E23B3" w:rsidP="00021FD6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763" w:type="dxa"/>
            <w:gridSpan w:val="2"/>
            <w:vMerge/>
          </w:tcPr>
          <w:p w:rsidR="006E23B3" w:rsidRPr="002E4AFC" w:rsidRDefault="006E23B3" w:rsidP="00021FD6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576" w:type="dxa"/>
            <w:gridSpan w:val="2"/>
            <w:vAlign w:val="center"/>
          </w:tcPr>
          <w:p w:rsidR="006E23B3" w:rsidRPr="002E4AFC" w:rsidRDefault="006E23B3" w:rsidP="00021FD6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8C52DE1" wp14:editId="6F7DFB82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1" name="Shape" descr="websit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7311" y="15286"/>
                                    </a:moveTo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moveTo>
                                      <a:pt x="7311" y="6480"/>
                                    </a:moveTo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moveTo>
                                      <a:pt x="10800" y="18277"/>
                                    </a:moveTo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moveTo>
                                      <a:pt x="10135" y="11797"/>
                                    </a:moveTo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moveTo>
                                      <a:pt x="14455" y="6480"/>
                                    </a:moveTo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moveTo>
                                      <a:pt x="14455" y="15286"/>
                                    </a:moveTo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moveTo>
                                      <a:pt x="8640" y="5649"/>
                                    </a:moveTo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704309" id="Shape" o:spid="_x0000_s1026" alt="website icon" style="position:absolute;margin-left:-.4pt;margin-top:-.05pt;width:13pt;height:1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sdt>
              <w:sdtPr>
                <w:id w:val="994223924"/>
                <w:placeholder>
                  <w:docPart w:val="BF838B9E1D2548348FA6D7FD668B649A"/>
                </w:placeholder>
                <w:temporary/>
                <w:showingPlcHdr/>
                <w15:appearance w15:val="hidden"/>
              </w:sdtPr>
              <w:sdtEndPr/>
              <w:sdtContent>
                <w:r w:rsidRPr="002E4AFC">
                  <w:t>Your Website</w:t>
                </w:r>
              </w:sdtContent>
            </w:sdt>
          </w:p>
        </w:tc>
      </w:tr>
      <w:tr w:rsidR="006E23B3" w:rsidRPr="002E4AFC" w:rsidTr="00021FD6">
        <w:trPr>
          <w:gridBefore w:val="1"/>
          <w:wBefore w:w="288" w:type="dxa"/>
          <w:trHeight w:val="796"/>
          <w:jc w:val="center"/>
        </w:trPr>
        <w:tc>
          <w:tcPr>
            <w:tcW w:w="5551" w:type="dxa"/>
            <w:gridSpan w:val="2"/>
            <w:vMerge/>
          </w:tcPr>
          <w:p w:rsidR="006E23B3" w:rsidRPr="002E4AFC" w:rsidRDefault="006E23B3" w:rsidP="00021FD6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763" w:type="dxa"/>
            <w:gridSpan w:val="2"/>
            <w:vMerge/>
          </w:tcPr>
          <w:p w:rsidR="006E23B3" w:rsidRPr="002E4AFC" w:rsidRDefault="006E23B3" w:rsidP="00021FD6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576" w:type="dxa"/>
            <w:gridSpan w:val="2"/>
          </w:tcPr>
          <w:p w:rsidR="006E23B3" w:rsidRPr="002E4AFC" w:rsidRDefault="006E23B3" w:rsidP="00021FD6">
            <w:pPr>
              <w:rPr>
                <w:rFonts w:ascii="Arial" w:hAnsi="Arial"/>
              </w:rPr>
            </w:pPr>
          </w:p>
        </w:tc>
      </w:tr>
    </w:tbl>
    <w:p w:rsidR="00CE6104" w:rsidRPr="0006568A" w:rsidRDefault="00CE6104" w:rsidP="00021FD6">
      <w:pPr>
        <w:ind w:left="288"/>
      </w:pPr>
    </w:p>
    <w:sectPr w:rsidR="00CE6104" w:rsidRPr="0006568A" w:rsidSect="006E23B3">
      <w:headerReference w:type="default" r:id="rId11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305F" w:rsidRDefault="00AD305F" w:rsidP="009129A0">
      <w:r>
        <w:separator/>
      </w:r>
    </w:p>
  </w:endnote>
  <w:endnote w:type="continuationSeparator" w:id="0">
    <w:p w:rsidR="00AD305F" w:rsidRDefault="00AD305F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5571005-399B-4256-BAF5-42A1D239D7C0}"/>
    <w:embedBold r:id="rId2" w:fontKey="{57290C5E-5938-4ED8-B7F6-C10701C220D0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C15BBC83-BF47-4883-80B2-B448F3CDFC5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4D629038-DC7B-4866-AA14-65115B251648}"/>
    <w:embedBold r:id="rId5" w:fontKey="{865528E0-D3A0-4318-831F-AAA7758CECAA}"/>
    <w:embedItalic r:id="rId6" w:fontKey="{06934029-4761-498C-A77E-0E9F45F0D43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8D5AF00F-D8F5-499E-B572-A21A39F09C8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305F" w:rsidRDefault="00AD305F" w:rsidP="009129A0">
      <w:r>
        <w:separator/>
      </w:r>
    </w:p>
  </w:footnote>
  <w:footnote w:type="continuationSeparator" w:id="0">
    <w:p w:rsidR="00AD305F" w:rsidRDefault="00AD305F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00C739" wp14:editId="38E78BF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78BA4D08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T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64408"/>
    <w:multiLevelType w:val="hybridMultilevel"/>
    <w:tmpl w:val="3EBC3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4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5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3"/>
  </w:num>
  <w:num w:numId="2">
    <w:abstractNumId w:val="9"/>
  </w:num>
  <w:num w:numId="3">
    <w:abstractNumId w:val="17"/>
  </w:num>
  <w:num w:numId="4">
    <w:abstractNumId w:val="14"/>
  </w:num>
  <w:num w:numId="5">
    <w:abstractNumId w:val="15"/>
  </w:num>
  <w:num w:numId="6">
    <w:abstractNumId w:val="21"/>
  </w:num>
  <w:num w:numId="7">
    <w:abstractNumId w:val="8"/>
  </w:num>
  <w:num w:numId="8">
    <w:abstractNumId w:val="12"/>
  </w:num>
  <w:num w:numId="9">
    <w:abstractNumId w:val="19"/>
  </w:num>
  <w:num w:numId="10">
    <w:abstractNumId w:val="3"/>
  </w:num>
  <w:num w:numId="11">
    <w:abstractNumId w:val="7"/>
  </w:num>
  <w:num w:numId="12">
    <w:abstractNumId w:val="2"/>
  </w:num>
  <w:num w:numId="13">
    <w:abstractNumId w:val="4"/>
  </w:num>
  <w:num w:numId="14">
    <w:abstractNumId w:val="11"/>
  </w:num>
  <w:num w:numId="15">
    <w:abstractNumId w:val="10"/>
  </w:num>
  <w:num w:numId="16">
    <w:abstractNumId w:val="18"/>
  </w:num>
  <w:num w:numId="17">
    <w:abstractNumId w:val="5"/>
  </w:num>
  <w:num w:numId="18">
    <w:abstractNumId w:val="23"/>
  </w:num>
  <w:num w:numId="19">
    <w:abstractNumId w:val="20"/>
  </w:num>
  <w:num w:numId="20">
    <w:abstractNumId w:val="16"/>
  </w:num>
  <w:num w:numId="21">
    <w:abstractNumId w:val="22"/>
  </w:num>
  <w:num w:numId="22">
    <w:abstractNumId w:val="6"/>
  </w:num>
  <w:num w:numId="23">
    <w:abstractNumId w:val="0"/>
  </w:num>
  <w:num w:numId="24">
    <w:abstractNumId w:val="0"/>
  </w:num>
  <w:num w:numId="25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FD6"/>
    <w:rsid w:val="00021FD6"/>
    <w:rsid w:val="00052382"/>
    <w:rsid w:val="0006568A"/>
    <w:rsid w:val="00076F0F"/>
    <w:rsid w:val="00084253"/>
    <w:rsid w:val="000D1F49"/>
    <w:rsid w:val="000E6867"/>
    <w:rsid w:val="001727CA"/>
    <w:rsid w:val="002C56E6"/>
    <w:rsid w:val="002E4AFC"/>
    <w:rsid w:val="002F2708"/>
    <w:rsid w:val="00361E11"/>
    <w:rsid w:val="003F0847"/>
    <w:rsid w:val="0040090B"/>
    <w:rsid w:val="0046302A"/>
    <w:rsid w:val="00487D2D"/>
    <w:rsid w:val="004D5D62"/>
    <w:rsid w:val="005112D0"/>
    <w:rsid w:val="00577E06"/>
    <w:rsid w:val="005A3BF7"/>
    <w:rsid w:val="005F2035"/>
    <w:rsid w:val="005F78E5"/>
    <w:rsid w:val="005F7990"/>
    <w:rsid w:val="00635B84"/>
    <w:rsid w:val="0063739C"/>
    <w:rsid w:val="006E23B3"/>
    <w:rsid w:val="00770F25"/>
    <w:rsid w:val="007A35A8"/>
    <w:rsid w:val="007B0A85"/>
    <w:rsid w:val="007C6A52"/>
    <w:rsid w:val="0082043E"/>
    <w:rsid w:val="008311CD"/>
    <w:rsid w:val="008E203A"/>
    <w:rsid w:val="0091229C"/>
    <w:rsid w:val="009129A0"/>
    <w:rsid w:val="00940E73"/>
    <w:rsid w:val="0098597D"/>
    <w:rsid w:val="009929ED"/>
    <w:rsid w:val="009B15B0"/>
    <w:rsid w:val="009F619A"/>
    <w:rsid w:val="009F6DDE"/>
    <w:rsid w:val="00A370A8"/>
    <w:rsid w:val="00AD305F"/>
    <w:rsid w:val="00B933F2"/>
    <w:rsid w:val="00BD4753"/>
    <w:rsid w:val="00BD5CB1"/>
    <w:rsid w:val="00BE62EE"/>
    <w:rsid w:val="00C003BA"/>
    <w:rsid w:val="00C24813"/>
    <w:rsid w:val="00C46878"/>
    <w:rsid w:val="00CB4A51"/>
    <w:rsid w:val="00CD4532"/>
    <w:rsid w:val="00CD47B0"/>
    <w:rsid w:val="00CE6104"/>
    <w:rsid w:val="00CE7918"/>
    <w:rsid w:val="00D16163"/>
    <w:rsid w:val="00DB3FAD"/>
    <w:rsid w:val="00E61C09"/>
    <w:rsid w:val="00EB3B58"/>
    <w:rsid w:val="00EC7359"/>
    <w:rsid w:val="00EE3054"/>
    <w:rsid w:val="00F00606"/>
    <w:rsid w:val="00F0125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125F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p\AppData\Roaming\Microsoft\Templates\Headshot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8D046698DB845E4AB78C25DA63B8D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CA426C-2F92-42C7-94E9-9276DCE1F451}"/>
      </w:docPartPr>
      <w:docPartBody>
        <w:p w:rsidR="00000000" w:rsidRDefault="00C735E5">
          <w:pPr>
            <w:pStyle w:val="18D046698DB845E4AB78C25DA63B8D5C"/>
          </w:pPr>
          <w:r w:rsidRPr="002E4AFC">
            <w:t>[Your Address]</w:t>
          </w:r>
        </w:p>
      </w:docPartBody>
    </w:docPart>
    <w:docPart>
      <w:docPartPr>
        <w:name w:val="6E5B51923A1C4B1A8D4EA24DC33D1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F7736A-86F3-460B-9325-9131C650F856}"/>
      </w:docPartPr>
      <w:docPartBody>
        <w:p w:rsidR="00000000" w:rsidRDefault="00C735E5">
          <w:pPr>
            <w:pStyle w:val="6E5B51923A1C4B1A8D4EA24DC33D106D"/>
          </w:pPr>
          <w:r w:rsidRPr="002E4AFC">
            <w:t>[Cit</w:t>
          </w:r>
          <w:r w:rsidRPr="002E4AFC">
            <w:t>y, ST ZIP Code]</w:t>
          </w:r>
        </w:p>
      </w:docPartBody>
    </w:docPart>
    <w:docPart>
      <w:docPartPr>
        <w:name w:val="BF838B9E1D2548348FA6D7FD668B64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322166-FCF7-4517-95B5-8C4B6B06E1D6}"/>
      </w:docPartPr>
      <w:docPartBody>
        <w:p w:rsidR="00000000" w:rsidRDefault="00C735E5">
          <w:pPr>
            <w:pStyle w:val="BF838B9E1D2548348FA6D7FD668B649A"/>
          </w:pPr>
          <w:r w:rsidRPr="002E4AFC">
            <w:t>Your Website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5E5"/>
    <w:rsid w:val="00C73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F98804B038C4545A46DB7060A3F1C8F">
    <w:name w:val="9F98804B038C4545A46DB7060A3F1C8F"/>
  </w:style>
  <w:style w:type="paragraph" w:customStyle="1" w:styleId="235AF2B3FC1742EAB421AED0017383FD">
    <w:name w:val="235AF2B3FC1742EAB421AED0017383FD"/>
  </w:style>
  <w:style w:type="paragraph" w:customStyle="1" w:styleId="350411E36E6245C6842FC196EB87348C">
    <w:name w:val="350411E36E6245C6842FC196EB87348C"/>
  </w:style>
  <w:style w:type="paragraph" w:customStyle="1" w:styleId="1D31F12A4A97402D9C8191211B34B58F">
    <w:name w:val="1D31F12A4A97402D9C8191211B34B58F"/>
  </w:style>
  <w:style w:type="paragraph" w:customStyle="1" w:styleId="B0A8B7508523439F99203363A6F8DF28">
    <w:name w:val="B0A8B7508523439F99203363A6F8DF28"/>
  </w:style>
  <w:style w:type="paragraph" w:customStyle="1" w:styleId="429EB31AEDCA41928BF8AB6F9392C277">
    <w:name w:val="429EB31AEDCA41928BF8AB6F9392C277"/>
  </w:style>
  <w:style w:type="paragraph" w:customStyle="1" w:styleId="C11A3457F43C4884B72DF9B2EF65A45B">
    <w:name w:val="C11A3457F43C4884B72DF9B2EF65A45B"/>
  </w:style>
  <w:style w:type="paragraph" w:customStyle="1" w:styleId="C01A39DFD98444C19F2668349A8D2361">
    <w:name w:val="C01A39DFD98444C19F2668349A8D2361"/>
  </w:style>
  <w:style w:type="paragraph" w:customStyle="1" w:styleId="AA805F2603BF46669C5934FA07FA0ED5">
    <w:name w:val="AA805F2603BF46669C5934FA07FA0ED5"/>
  </w:style>
  <w:style w:type="paragraph" w:customStyle="1" w:styleId="8882478AA3D44E30A97028F6B557716E">
    <w:name w:val="8882478AA3D44E30A97028F6B557716E"/>
  </w:style>
  <w:style w:type="paragraph" w:customStyle="1" w:styleId="43161E0F86B44734B07434523EF5964A">
    <w:name w:val="43161E0F86B44734B07434523EF5964A"/>
  </w:style>
  <w:style w:type="paragraph" w:customStyle="1" w:styleId="91F02E6154CB47A3813FF864EFD1133F">
    <w:name w:val="91F02E6154CB47A3813FF864EFD1133F"/>
  </w:style>
  <w:style w:type="paragraph" w:customStyle="1" w:styleId="AC49AD7050E2480A94DE9B741E63B976">
    <w:name w:val="AC49AD7050E2480A94DE9B741E63B976"/>
  </w:style>
  <w:style w:type="paragraph" w:customStyle="1" w:styleId="23AC45361A054CA28C6BE8B0B3F6EF5A">
    <w:name w:val="23AC45361A054CA28C6BE8B0B3F6EF5A"/>
  </w:style>
  <w:style w:type="paragraph" w:customStyle="1" w:styleId="9B2DCED43B1243FDB35AB136361471E8">
    <w:name w:val="9B2DCED43B1243FDB35AB136361471E8"/>
  </w:style>
  <w:style w:type="paragraph" w:customStyle="1" w:styleId="4EAB8A559B534DD3AAB9BB9CC78C9EA0">
    <w:name w:val="4EAB8A559B534DD3AAB9BB9CC78C9EA0"/>
  </w:style>
  <w:style w:type="paragraph" w:customStyle="1" w:styleId="F701277EBF7447F197EB96B002DBBC67">
    <w:name w:val="F701277EBF7447F197EB96B002DBBC67"/>
  </w:style>
  <w:style w:type="paragraph" w:customStyle="1" w:styleId="68671AD179EB453FB46A9488CC709121">
    <w:name w:val="68671AD179EB453FB46A9488CC709121"/>
  </w:style>
  <w:style w:type="paragraph" w:customStyle="1" w:styleId="242AF7C2AE674D0B8E1958D8BC10B4EE">
    <w:name w:val="242AF7C2AE674D0B8E1958D8BC10B4EE"/>
  </w:style>
  <w:style w:type="paragraph" w:customStyle="1" w:styleId="73F85A5ACDCB4AD2B5D23E38E04A785E">
    <w:name w:val="73F85A5ACDCB4AD2B5D23E38E04A785E"/>
  </w:style>
  <w:style w:type="paragraph" w:customStyle="1" w:styleId="340A1CB9EDB44703A081C5CE2A0F4D2C">
    <w:name w:val="340A1CB9EDB44703A081C5CE2A0F4D2C"/>
  </w:style>
  <w:style w:type="paragraph" w:customStyle="1" w:styleId="5E802E8A3D944FDBB8089DE6F06AF560">
    <w:name w:val="5E802E8A3D944FDBB8089DE6F06AF560"/>
  </w:style>
  <w:style w:type="paragraph" w:customStyle="1" w:styleId="48494328023942578A282F1137F6BA4B">
    <w:name w:val="48494328023942578A282F1137F6BA4B"/>
  </w:style>
  <w:style w:type="paragraph" w:customStyle="1" w:styleId="18D046698DB845E4AB78C25DA63B8D5C">
    <w:name w:val="18D046698DB845E4AB78C25DA63B8D5C"/>
  </w:style>
  <w:style w:type="paragraph" w:customStyle="1" w:styleId="6E5B51923A1C4B1A8D4EA24DC33D106D">
    <w:name w:val="6E5B51923A1C4B1A8D4EA24DC33D106D"/>
  </w:style>
  <w:style w:type="paragraph" w:customStyle="1" w:styleId="CA415F16BB8C4CE09861E1BEA19E6AB8">
    <w:name w:val="CA415F16BB8C4CE09861E1BEA19E6AB8"/>
  </w:style>
  <w:style w:type="paragraph" w:customStyle="1" w:styleId="336808B4FC23434C960C970257709CC2">
    <w:name w:val="336808B4FC23434C960C970257709CC2"/>
  </w:style>
  <w:style w:type="paragraph" w:customStyle="1" w:styleId="BF838B9E1D2548348FA6D7FD668B649A">
    <w:name w:val="BF838B9E1D2548348FA6D7FD668B64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resume.dotx</Template>
  <TotalTime>0</TotalTime>
  <Pages>1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2021-10-05T12:59:00Z</dcterms:created>
  <dcterms:modified xsi:type="dcterms:W3CDTF">2021-10-05T13:06:00Z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